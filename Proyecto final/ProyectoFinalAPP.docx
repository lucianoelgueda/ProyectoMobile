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E744CD8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407C8C9B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011DF68" wp14:editId="28B475C5">
                      <wp:extent cx="5305646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05646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4ED2B1" w14:textId="4D3938AD" w:rsidR="004B7E44" w:rsidRPr="003954CF" w:rsidRDefault="003954CF" w:rsidP="004B7E44">
                                  <w:pPr>
                                    <w:pStyle w:val="Ttulo"/>
                                    <w:rPr>
                                      <w:sz w:val="72"/>
                                      <w:szCs w:val="72"/>
                                      <w:lang w:val="es-MX"/>
                                    </w:rPr>
                                  </w:pPr>
                                  <w:r w:rsidRPr="003954CF">
                                    <w:rPr>
                                      <w:sz w:val="72"/>
                                      <w:szCs w:val="72"/>
                                      <w:lang w:val="es-MX" w:bidi="es-ES"/>
                                    </w:rPr>
                                    <w:t>Proyecto aplicaciones moviles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011DF6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17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vVd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" filled="f" stroked="f" strokeweight=".5pt">
                      <v:textbox>
                        <w:txbxContent>
                          <w:p w14:paraId="604ED2B1" w14:textId="4D3938AD" w:rsidR="004B7E44" w:rsidRPr="003954CF" w:rsidRDefault="003954CF" w:rsidP="004B7E44">
                            <w:pPr>
                              <w:pStyle w:val="Ttulo"/>
                              <w:rPr>
                                <w:sz w:val="72"/>
                                <w:szCs w:val="72"/>
                                <w:lang w:val="es-MX"/>
                              </w:rPr>
                            </w:pPr>
                            <w:r w:rsidRPr="003954CF">
                              <w:rPr>
                                <w:sz w:val="72"/>
                                <w:szCs w:val="72"/>
                                <w:lang w:val="es-MX" w:bidi="es-ES"/>
                              </w:rPr>
                              <w:t>Proyecto aplicaciones moviles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52ADE3E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E16CA01" wp14:editId="3B504E1F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C6FB474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89CB262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D1D93A" wp14:editId="17873102">
                      <wp:extent cx="5138670" cy="7469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C5F3A2" w14:textId="2E56EFE3" w:rsidR="004B7E44" w:rsidRPr="003954CF" w:rsidRDefault="003954CF" w:rsidP="004B7E44">
                                  <w:pPr>
                                    <w:pStyle w:val="Subttulo"/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 w:bidi="es-ES"/>
                                    </w:rPr>
                                    <w:t>Entrega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D1D93A" id="Cuadro de tex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50C5F3A2" w14:textId="2E56EFE3" w:rsidR="004B7E44" w:rsidRPr="003954CF" w:rsidRDefault="003954CF" w:rsidP="004B7E44">
                            <w:pPr>
                              <w:pStyle w:val="Subttulo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Entrega Final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6D3B98B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B4BBE2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86FD046" wp14:editId="3495F043">
                      <wp:extent cx="3902149" cy="469557"/>
                      <wp:effectExtent l="0" t="0" r="0" b="6985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2149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1F987F" w14:textId="63B3F458" w:rsidR="004B7E44" w:rsidRPr="003954CF" w:rsidRDefault="003954CF" w:rsidP="004B7E44">
                                  <w:pPr>
                                    <w:pStyle w:val="Ttulo1"/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 w:bidi="es-ES"/>
                                    </w:rPr>
                                    <w:t>Integrantes: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86FD046" id="Cuadro de texto 6" o:spid="_x0000_s1028" type="#_x0000_t202" style="width:307.2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" filled="f" stroked="f" strokeweight=".5pt">
                      <v:textbox>
                        <w:txbxContent>
                          <w:p w14:paraId="581F987F" w14:textId="63B3F458" w:rsidR="004B7E44" w:rsidRPr="003954CF" w:rsidRDefault="003954CF" w:rsidP="004B7E44">
                            <w:pPr>
                              <w:pStyle w:val="Ttulo1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Integrantes: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6989689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72F0437" wp14:editId="61C1B5ED">
                      <wp:extent cx="3040912" cy="605155"/>
                      <wp:effectExtent l="0" t="0" r="0" b="4445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912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055218" w14:textId="52728675" w:rsidR="004B7E44" w:rsidRPr="003954CF" w:rsidRDefault="003954CF" w:rsidP="004B7E44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 w:bidi="es-ES"/>
                                    </w:rPr>
                                    <w:t>Francisco Tamara Luciano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2F0437" id="Cuadro de texto 7" o:spid="_x0000_s1029" type="#_x0000_t202" style="width:239.4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" filled="f" stroked="f" strokeweight=".5pt">
                      <v:textbox>
                        <w:txbxContent>
                          <w:p w14:paraId="29055218" w14:textId="52728675" w:rsidR="004B7E44" w:rsidRPr="003954CF" w:rsidRDefault="003954CF" w:rsidP="004B7E4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Francisco Tamara Luciano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F6D405A" wp14:editId="789AFC3C">
                      <wp:extent cx="2215166" cy="819150"/>
                      <wp:effectExtent l="0" t="0" r="0" b="0"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8191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0E04B2" w14:textId="02D63B89" w:rsidR="004B7E44" w:rsidRDefault="003954CF" w:rsidP="004B7E44">
                                  <w:pPr>
                                    <w:rPr>
                                      <w:lang w:val="es-MX" w:bidi="es-E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lang w:val="es-MX" w:bidi="es-ES"/>
                                    </w:rPr>
                                    <w:t>Link</w:t>
                                  </w:r>
                                  <w:proofErr w:type="gramEnd"/>
                                  <w:r>
                                    <w:rPr>
                                      <w:lang w:val="es-MX" w:bidi="es-ES"/>
                                    </w:rPr>
                                    <w:t xml:space="preserve"> código del proyecto:</w:t>
                                  </w:r>
                                </w:p>
                                <w:p w14:paraId="5B6FF378" w14:textId="45032AE0" w:rsidR="003954CF" w:rsidRPr="003954CF" w:rsidRDefault="003954CF" w:rsidP="004B7E44">
                                  <w:pPr>
                                    <w:rPr>
                                      <w:lang w:val="es-MX"/>
                                    </w:rPr>
                                  </w:pPr>
                                  <w:r w:rsidRPr="003954CF">
                                    <w:rPr>
                                      <w:lang w:val="es-MX"/>
                                    </w:rPr>
                                    <w:t>https://drive.google.com/file/d/1wuud4Hbj2mkGHNf62RWKbvG8iEOYtFel/view?usp=share_link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F6D405A" id="Cuadro de texto 10" o:spid="_x0000_s1030" type="#_x0000_t202" style="width:174.4pt;height: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" filled="f" stroked="f" strokeweight=".5pt">
                      <v:textbox>
                        <w:txbxContent>
                          <w:p w14:paraId="470E04B2" w14:textId="02D63B89" w:rsidR="004B7E44" w:rsidRDefault="003954CF" w:rsidP="004B7E44">
                            <w:pPr>
                              <w:rPr>
                                <w:lang w:val="es-MX" w:bidi="es-ES"/>
                              </w:rPr>
                            </w:pPr>
                            <w:proofErr w:type="gramStart"/>
                            <w:r>
                              <w:rPr>
                                <w:lang w:val="es-MX" w:bidi="es-ES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lang w:val="es-MX" w:bidi="es-ES"/>
                              </w:rPr>
                              <w:t xml:space="preserve"> código del proyecto:</w:t>
                            </w:r>
                          </w:p>
                          <w:p w14:paraId="5B6FF378" w14:textId="45032AE0" w:rsidR="003954CF" w:rsidRPr="003954CF" w:rsidRDefault="003954CF" w:rsidP="004B7E44">
                            <w:pPr>
                              <w:rPr>
                                <w:lang w:val="es-MX"/>
                              </w:rPr>
                            </w:pPr>
                            <w:r w:rsidRPr="003954CF">
                              <w:rPr>
                                <w:lang w:val="es-MX"/>
                              </w:rPr>
                              <w:t>https://drive.google.com/file/d/1wuud4Hbj2mkGHNf62RWKbvG8iEOYtFel/view?usp=share_link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A2C5A07" w14:textId="6CCB8DD1" w:rsidR="00E94B5F" w:rsidRPr="004B7E44" w:rsidRDefault="004B7E44" w:rsidP="003954CF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3615828C" wp14:editId="580C8D3A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173714" wp14:editId="3A0468A4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F4064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sectPr w:rsidR="00E94B5F" w:rsidRPr="004B7E44" w:rsidSect="0029136D">
      <w:headerReference w:type="default" r:id="rId7"/>
      <w:footerReference w:type="default" r:id="rId8"/>
      <w:footerReference w:type="first" r:id="rId9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B031E" w14:textId="77777777" w:rsidR="00195FC1" w:rsidRDefault="00195FC1" w:rsidP="004B7E44">
      <w:r>
        <w:separator/>
      </w:r>
    </w:p>
  </w:endnote>
  <w:endnote w:type="continuationSeparator" w:id="0">
    <w:p w14:paraId="424ED49E" w14:textId="77777777" w:rsidR="00195FC1" w:rsidRDefault="00195FC1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2C313B2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BA42243" w14:textId="27C8E38F" w:rsidR="004B7E44" w:rsidRDefault="004B7E44" w:rsidP="003954CF">
          <w:pPr>
            <w:pStyle w:val="Piedepgina"/>
            <w:jc w:val="left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65CCFC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7B926" w14:textId="77777777" w:rsidR="00195FC1" w:rsidRDefault="00195FC1" w:rsidP="004B7E44">
      <w:r>
        <w:separator/>
      </w:r>
    </w:p>
  </w:footnote>
  <w:footnote w:type="continuationSeparator" w:id="0">
    <w:p w14:paraId="1A2C4C98" w14:textId="77777777" w:rsidR="00195FC1" w:rsidRDefault="00195FC1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2DAB358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35E2480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5643E9ED" wp14:editId="06720C4E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B1FF03" w14:textId="1BC1B33D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643E9ED" id="Rectá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08B1FF03" w14:textId="1BC1B33D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4CF"/>
    <w:rsid w:val="00195FC1"/>
    <w:rsid w:val="0029136D"/>
    <w:rsid w:val="00293B83"/>
    <w:rsid w:val="003954CF"/>
    <w:rsid w:val="004B7E44"/>
    <w:rsid w:val="004D5252"/>
    <w:rsid w:val="004F2B86"/>
    <w:rsid w:val="00561C05"/>
    <w:rsid w:val="005A718F"/>
    <w:rsid w:val="006A3CE7"/>
    <w:rsid w:val="007516CF"/>
    <w:rsid w:val="008004C2"/>
    <w:rsid w:val="008B33BC"/>
    <w:rsid w:val="009120E9"/>
    <w:rsid w:val="00945900"/>
    <w:rsid w:val="009B07B3"/>
    <w:rsid w:val="009C396C"/>
    <w:rsid w:val="00A331FC"/>
    <w:rsid w:val="00B572B4"/>
    <w:rsid w:val="00BE2C09"/>
    <w:rsid w:val="00CB7F1C"/>
    <w:rsid w:val="00CF07A5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4B52FD"/>
  <w15:chartTrackingRefBased/>
  <w15:docId w15:val="{C7871C42-1BF2-4E30-B949-5817FB03B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iano%20Elgueda\AppData\Local\Microsoft\Office\16.0\DTS\es-ES%7bAD6C26ED-F16C-4DAD-9878-57D082A5146A%7d\%7b433A4771-25D2-4A6B-BC8D-629F95101875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{433A4771-25D2-4A6B-BC8D-629F95101875}tf16392796_win32</Template>
  <TotalTime>7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Elgueda</dc:creator>
  <cp:keywords/>
  <dc:description/>
  <cp:lastModifiedBy>LUCIANO . ELGUEDA LILLO</cp:lastModifiedBy>
  <cp:revision>1</cp:revision>
  <dcterms:created xsi:type="dcterms:W3CDTF">2022-11-26T14:22:00Z</dcterms:created>
  <dcterms:modified xsi:type="dcterms:W3CDTF">2022-11-26T14:29:00Z</dcterms:modified>
</cp:coreProperties>
</file>